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284" w:tblpY="-503"/>
        <w:tblW w:w="5141" w:type="pct"/>
        <w:tblLook w:val="0600" w:firstRow="0" w:lastRow="0" w:firstColumn="0" w:lastColumn="0" w:noHBand="1" w:noVBand="1"/>
      </w:tblPr>
      <w:tblGrid>
        <w:gridCol w:w="1833"/>
        <w:gridCol w:w="5298"/>
        <w:gridCol w:w="1047"/>
        <w:gridCol w:w="2176"/>
        <w:gridCol w:w="10"/>
      </w:tblGrid>
      <w:tr w:rsidR="002C371A" w:rsidRPr="00B00A52" w14:paraId="2991442F" w14:textId="77777777" w:rsidTr="00D24178">
        <w:trPr>
          <w:trHeight w:hRule="exact" w:val="567"/>
          <w:tblHeader/>
        </w:trPr>
        <w:tc>
          <w:tcPr>
            <w:tcW w:w="10364" w:type="dxa"/>
            <w:gridSpan w:val="5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13B1DDA8" w14:textId="77777777" w:rsidR="002C371A" w:rsidRPr="00341408" w:rsidRDefault="002C371A" w:rsidP="00436073">
            <w:pPr>
              <w:pStyle w:val="Title"/>
              <w:ind w:left="-108"/>
              <w:jc w:val="center"/>
              <w:rPr>
                <w:rFonts w:ascii="Times New Roman" w:hAnsi="Times New Roman" w:cs="Times New Roman"/>
              </w:rPr>
            </w:pPr>
            <w:r w:rsidRPr="00341408">
              <w:rPr>
                <w:rFonts w:ascii="Times New Roman" w:hAnsi="Times New Roman" w:cs="Times New Roman"/>
              </w:rPr>
              <w:t>MATHURA P</w:t>
            </w:r>
          </w:p>
        </w:tc>
      </w:tr>
      <w:tr w:rsidR="002C371A" w:rsidRPr="00B00A52" w14:paraId="5075FF32" w14:textId="77777777" w:rsidTr="00DA349C">
        <w:trPr>
          <w:trHeight w:val="50"/>
        </w:trPr>
        <w:tc>
          <w:tcPr>
            <w:tcW w:w="2127" w:type="dxa"/>
            <w:tcBorders>
              <w:top w:val="single" w:sz="12" w:space="0" w:color="000000" w:themeColor="text1"/>
            </w:tcBorders>
          </w:tcPr>
          <w:p w14:paraId="44F183DC" w14:textId="77777777" w:rsidR="002C371A" w:rsidRPr="00341408" w:rsidRDefault="002C371A" w:rsidP="008138CC">
            <w:pPr>
              <w:pStyle w:val="TableSmallRows"/>
              <w:rPr>
                <w:rFonts w:ascii="Times New Roman" w:hAnsi="Times New Roman" w:cs="Times New Roman"/>
              </w:rPr>
            </w:pPr>
          </w:p>
        </w:tc>
        <w:tc>
          <w:tcPr>
            <w:tcW w:w="5923" w:type="dxa"/>
            <w:gridSpan w:val="2"/>
            <w:tcBorders>
              <w:top w:val="single" w:sz="12" w:space="0" w:color="000000" w:themeColor="text1"/>
            </w:tcBorders>
          </w:tcPr>
          <w:p w14:paraId="005C5F06" w14:textId="77777777" w:rsidR="002C371A" w:rsidRPr="00341408" w:rsidRDefault="002C371A" w:rsidP="00200A13">
            <w:pPr>
              <w:pStyle w:val="TableSmallRows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4" w:type="dxa"/>
            <w:gridSpan w:val="2"/>
            <w:tcBorders>
              <w:top w:val="single" w:sz="12" w:space="0" w:color="000000" w:themeColor="text1"/>
            </w:tcBorders>
          </w:tcPr>
          <w:p w14:paraId="72B62352" w14:textId="77777777" w:rsidR="002C371A" w:rsidRPr="00341408" w:rsidRDefault="002C371A" w:rsidP="008138CC">
            <w:pPr>
              <w:pStyle w:val="TableSmallRows"/>
              <w:rPr>
                <w:rFonts w:ascii="Times New Roman" w:hAnsi="Times New Roman" w:cs="Times New Roman"/>
              </w:rPr>
            </w:pPr>
          </w:p>
        </w:tc>
      </w:tr>
      <w:tr w:rsidR="002C371A" w:rsidRPr="00503A8E" w14:paraId="616BD574" w14:textId="77777777" w:rsidTr="00200A13">
        <w:trPr>
          <w:trHeight w:val="264"/>
        </w:trPr>
        <w:tc>
          <w:tcPr>
            <w:tcW w:w="2127" w:type="dxa"/>
            <w:tcBorders>
              <w:right w:val="single" w:sz="12" w:space="0" w:color="000000" w:themeColor="text1"/>
            </w:tcBorders>
            <w:vAlign w:val="center"/>
          </w:tcPr>
          <w:p w14:paraId="59CBF382" w14:textId="77777777" w:rsidR="002C371A" w:rsidRPr="00E532FB" w:rsidRDefault="002C371A" w:rsidP="008138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532FB">
              <w:rPr>
                <w:rFonts w:ascii="Times New Roman" w:hAnsi="Times New Roman" w:cs="Times New Roman"/>
                <w:sz w:val="24"/>
              </w:rPr>
              <w:t>7092200421</w:t>
            </w:r>
          </w:p>
        </w:tc>
        <w:tc>
          <w:tcPr>
            <w:tcW w:w="5923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49B3F9" w14:textId="34BE81F5" w:rsidR="002C371A" w:rsidRPr="00E532FB" w:rsidRDefault="002C371A" w:rsidP="00200A13">
            <w:pPr>
              <w:spacing w:line="276" w:lineRule="auto"/>
              <w:rPr>
                <w:rFonts w:ascii="Times New Roman" w:hAnsi="Times New Roman" w:cs="Times New Roman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32FB">
              <w:rPr>
                <w:rFonts w:ascii="Times New Roman" w:hAnsi="Times New Roman" w:cs="Times New Roman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Email:mathurapalanimuthu@gmail.com     </w:t>
            </w:r>
          </w:p>
          <w:p w14:paraId="7283F135" w14:textId="22D6FDA8" w:rsidR="00E06E76" w:rsidRPr="00E532FB" w:rsidRDefault="002C371A" w:rsidP="00200A13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E532FB">
              <w:rPr>
                <w:rFonts w:ascii="Times New Roman" w:hAnsi="Times New Roman" w:cs="Times New Roman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LinkedIn:</w:t>
            </w:r>
            <w:r w:rsidR="00E50137" w:rsidRPr="00E532FB">
              <w:rPr>
                <w:rFonts w:ascii="Times New Roman" w:hAnsi="Times New Roman" w:cs="Times New Roman"/>
                <w:sz w:val="24"/>
              </w:rPr>
              <w:t xml:space="preserve"> linkedin.com/in/mathura-palanimuthu-</w:t>
            </w:r>
            <w:r w:rsidR="008C71D0" w:rsidRPr="00E532F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E50137" w:rsidRPr="00E532FB">
              <w:rPr>
                <w:rFonts w:ascii="Times New Roman" w:hAnsi="Times New Roman" w:cs="Times New Roman"/>
                <w:sz w:val="24"/>
              </w:rPr>
              <w:t>187600327</w:t>
            </w:r>
          </w:p>
          <w:p w14:paraId="17459659" w14:textId="2CCDDCC4" w:rsidR="002C371A" w:rsidRPr="00E532FB" w:rsidRDefault="002C371A" w:rsidP="00200A13">
            <w:pPr>
              <w:spacing w:line="276" w:lineRule="auto"/>
              <w:rPr>
                <w:rFonts w:ascii="Times New Roman" w:hAnsi="Times New Roman" w:cs="Times New Roman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32FB">
              <w:rPr>
                <w:rFonts w:ascii="Times New Roman" w:hAnsi="Times New Roman" w:cs="Times New Roman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Github:</w:t>
            </w:r>
            <w:r w:rsidR="00F1305B" w:rsidRPr="00E532FB">
              <w:rPr>
                <w:rFonts w:ascii="Times New Roman" w:hAnsi="Times New Roman" w:cs="Times New Roman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github.com/</w:t>
            </w:r>
            <w:hyperlink r:id="rId11" w:history="1">
              <w:r w:rsidRPr="00E532FB">
                <w:rPr>
                  <w:rFonts w:ascii="Times New Roman" w:hAnsi="Times New Roman" w:cs="Times New Roman"/>
                  <w:sz w:val="24"/>
                </w:rPr>
                <w:t>mathurapalanimuthu-crypto</w:t>
              </w:r>
            </w:hyperlink>
          </w:p>
        </w:tc>
        <w:tc>
          <w:tcPr>
            <w:tcW w:w="2314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63A58F00" w14:textId="77777777" w:rsidR="002C371A" w:rsidRPr="00E532FB" w:rsidRDefault="002C371A" w:rsidP="008138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532FB">
              <w:rPr>
                <w:rFonts w:ascii="Times New Roman" w:hAnsi="Times New Roman" w:cs="Times New Roman"/>
                <w:sz w:val="24"/>
              </w:rPr>
              <w:t>Ariyalur</w:t>
            </w:r>
          </w:p>
        </w:tc>
      </w:tr>
      <w:tr w:rsidR="002C371A" w:rsidRPr="00503A8E" w14:paraId="3161D646" w14:textId="77777777" w:rsidTr="00DA349C">
        <w:trPr>
          <w:trHeight w:val="50"/>
        </w:trPr>
        <w:tc>
          <w:tcPr>
            <w:tcW w:w="2127" w:type="dxa"/>
            <w:tcBorders>
              <w:bottom w:val="single" w:sz="12" w:space="0" w:color="000000" w:themeColor="text1"/>
            </w:tcBorders>
          </w:tcPr>
          <w:p w14:paraId="00E8B6E9" w14:textId="77777777" w:rsidR="002C371A" w:rsidRPr="00503A8E" w:rsidRDefault="002C371A" w:rsidP="008138CC">
            <w:pPr>
              <w:pStyle w:val="TableSmallRows"/>
              <w:rPr>
                <w:rFonts w:ascii="Times New Roman" w:hAnsi="Times New Roman" w:cs="Times New Roman"/>
              </w:rPr>
            </w:pPr>
          </w:p>
        </w:tc>
        <w:tc>
          <w:tcPr>
            <w:tcW w:w="5923" w:type="dxa"/>
            <w:gridSpan w:val="2"/>
            <w:tcBorders>
              <w:bottom w:val="single" w:sz="12" w:space="0" w:color="000000" w:themeColor="text1"/>
            </w:tcBorders>
          </w:tcPr>
          <w:p w14:paraId="7ABDAE1B" w14:textId="77777777" w:rsidR="002C371A" w:rsidRPr="00503A8E" w:rsidRDefault="002C371A" w:rsidP="002E4A32">
            <w:pPr>
              <w:pStyle w:val="TableSmallRows"/>
              <w:spacing w:line="276" w:lineRule="auto"/>
              <w:rPr>
                <w:rFonts w:ascii="Times New Roman" w:hAnsi="Times New Roman" w:cs="Times New Roman"/>
                <w:sz w:val="22"/>
                <w:szCs w:val="28"/>
              </w:rPr>
            </w:pPr>
          </w:p>
        </w:tc>
        <w:tc>
          <w:tcPr>
            <w:tcW w:w="2314" w:type="dxa"/>
            <w:gridSpan w:val="2"/>
            <w:tcBorders>
              <w:bottom w:val="single" w:sz="12" w:space="0" w:color="000000" w:themeColor="text1"/>
            </w:tcBorders>
          </w:tcPr>
          <w:p w14:paraId="59CD3B1E" w14:textId="77777777" w:rsidR="002C371A" w:rsidRPr="00503A8E" w:rsidRDefault="002C371A" w:rsidP="008138CC">
            <w:pPr>
              <w:pStyle w:val="TableSmallRows"/>
              <w:rPr>
                <w:rFonts w:ascii="Times New Roman" w:hAnsi="Times New Roman" w:cs="Times New Roman"/>
                <w:sz w:val="22"/>
                <w:szCs w:val="28"/>
              </w:rPr>
            </w:pPr>
          </w:p>
        </w:tc>
      </w:tr>
      <w:tr w:rsidR="002C371A" w:rsidRPr="00503A8E" w14:paraId="2DBD91A1" w14:textId="77777777" w:rsidTr="00DA349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2" w:type="dxa"/>
          <w:trHeight w:val="843"/>
        </w:trPr>
        <w:tc>
          <w:tcPr>
            <w:tcW w:w="2127" w:type="dxa"/>
            <w:tcBorders>
              <w:bottom w:val="single" w:sz="12" w:space="0" w:color="auto"/>
            </w:tcBorders>
          </w:tcPr>
          <w:p w14:paraId="1166163F" w14:textId="77777777" w:rsidR="002C371A" w:rsidRPr="00503A8E" w:rsidRDefault="00000000" w:rsidP="008138C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id w:val="306284188"/>
                <w:placeholder>
                  <w:docPart w:val="0ECFA54DDF704D33A018E6630EE9F78B"/>
                </w:placeholder>
                <w:temporary/>
                <w:showingPlcHdr/>
                <w15:appearance w15:val="hidden"/>
              </w:sdtPr>
              <w:sdtContent>
                <w:r w:rsidR="002C371A" w:rsidRPr="00E532FB">
                  <w:rPr>
                    <w:rFonts w:ascii="Times New Roman" w:hAnsi="Times New Roman" w:cs="Times New Roman"/>
                    <w:sz w:val="28"/>
                    <w:szCs w:val="28"/>
                  </w:rPr>
                  <w:t>Objective</w:t>
                </w:r>
              </w:sdtContent>
            </w:sdt>
          </w:p>
        </w:tc>
        <w:tc>
          <w:tcPr>
            <w:tcW w:w="8225" w:type="dxa"/>
            <w:gridSpan w:val="3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470280F" w14:textId="77777777" w:rsidR="002C371A" w:rsidRPr="00503A8E" w:rsidRDefault="002C371A" w:rsidP="002E4A32">
            <w:pPr>
              <w:spacing w:line="276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0947A4">
              <w:rPr>
                <w:rFonts w:ascii="Times New Roman" w:hAnsi="Times New Roman" w:cs="Times New Roman"/>
                <w:sz w:val="24"/>
                <w:szCs w:val="32"/>
              </w:rPr>
              <w:t>Seeking an entry-level position in the IT field where I can utilize my technical skills and knowledge to contribute to organizational growth and enhance my professional development.</w:t>
            </w:r>
          </w:p>
        </w:tc>
      </w:tr>
      <w:tr w:rsidR="002C371A" w:rsidRPr="000947A4" w14:paraId="1186AF69" w14:textId="77777777" w:rsidTr="00DA349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2" w:type="dxa"/>
          <w:trHeight w:val="514"/>
        </w:trPr>
        <w:tc>
          <w:tcPr>
            <w:tcW w:w="2127" w:type="dxa"/>
            <w:tcBorders>
              <w:top w:val="single" w:sz="12" w:space="0" w:color="auto"/>
              <w:bottom w:val="single" w:sz="12" w:space="0" w:color="auto"/>
            </w:tcBorders>
          </w:tcPr>
          <w:p w14:paraId="6DF68AD8" w14:textId="77777777" w:rsidR="002C371A" w:rsidRDefault="00000000" w:rsidP="008138CC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75742575"/>
                <w:placeholder>
                  <w:docPart w:val="C7921C5785F940D0A55B84AF13001404"/>
                </w:placeholder>
                <w:temporary/>
                <w:showingPlcHdr/>
                <w15:appearance w15:val="hidden"/>
              </w:sdtPr>
              <w:sdtContent>
                <w:r w:rsidR="002C371A" w:rsidRPr="00E532FB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  <w:t>Education</w:t>
                </w:r>
              </w:sdtContent>
            </w:sdt>
          </w:p>
          <w:p w14:paraId="04BFB29E" w14:textId="77777777" w:rsidR="00213CA6" w:rsidRPr="00213CA6" w:rsidRDefault="00213CA6" w:rsidP="00213CA6"/>
          <w:p w14:paraId="6D0D9F7C" w14:textId="77777777" w:rsidR="00213CA6" w:rsidRDefault="00213CA6" w:rsidP="00213CA6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C88A095" w14:textId="77777777" w:rsidR="00213CA6" w:rsidRPr="00213CA6" w:rsidRDefault="00213CA6" w:rsidP="00213CA6">
            <w:pPr>
              <w:jc w:val="center"/>
            </w:pPr>
          </w:p>
        </w:tc>
        <w:tc>
          <w:tcPr>
            <w:tcW w:w="8225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  <w:vAlign w:val="center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839"/>
              <w:gridCol w:w="3589"/>
              <w:gridCol w:w="977"/>
              <w:gridCol w:w="2096"/>
            </w:tblGrid>
            <w:tr w:rsidR="00A96CDC" w:rsidRPr="000947A4" w14:paraId="7A6113AB" w14:textId="77777777" w:rsidTr="00687487">
              <w:trPr>
                <w:trHeight w:val="84"/>
              </w:trPr>
              <w:tc>
                <w:tcPr>
                  <w:tcW w:w="1035" w:type="pct"/>
                  <w:tcBorders>
                    <w:left w:val="double" w:sz="4" w:space="0" w:color="auto"/>
                  </w:tcBorders>
                  <w:vAlign w:val="center"/>
                </w:tcPr>
                <w:p w14:paraId="6660C129" w14:textId="27C38C58" w:rsidR="00A96CDC" w:rsidRPr="000947A4" w:rsidRDefault="00D264DB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Qualification</w:t>
                  </w:r>
                </w:p>
              </w:tc>
              <w:tc>
                <w:tcPr>
                  <w:tcW w:w="2135" w:type="pct"/>
                </w:tcPr>
                <w:p w14:paraId="28DF269A" w14:textId="355D2BCE" w:rsidR="00A96CDC" w:rsidRPr="000947A4" w:rsidRDefault="00D264DB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In</w:t>
                  </w:r>
                  <w:r w:rsidR="00985060"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stitution</w:t>
                  </w:r>
                </w:p>
              </w:tc>
              <w:tc>
                <w:tcPr>
                  <w:tcW w:w="648" w:type="pct"/>
                </w:tcPr>
                <w:p w14:paraId="13D89A38" w14:textId="195726F5" w:rsidR="00A96CDC" w:rsidRPr="000947A4" w:rsidRDefault="00985060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Year</w:t>
                  </w:r>
                </w:p>
              </w:tc>
              <w:tc>
                <w:tcPr>
                  <w:tcW w:w="1182" w:type="pct"/>
                </w:tcPr>
                <w:p w14:paraId="77A119A0" w14:textId="1CA26708" w:rsidR="00A96CDC" w:rsidRPr="000947A4" w:rsidRDefault="00985060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P</w:t>
                  </w:r>
                  <w:r w:rsidR="00C83CA9"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ercentage/CGPA</w:t>
                  </w:r>
                </w:p>
              </w:tc>
            </w:tr>
            <w:tr w:rsidR="00A96CDC" w:rsidRPr="000947A4" w14:paraId="0EEF8FCF" w14:textId="77777777" w:rsidTr="00687487">
              <w:trPr>
                <w:trHeight w:val="84"/>
              </w:trPr>
              <w:tc>
                <w:tcPr>
                  <w:tcW w:w="1035" w:type="pct"/>
                </w:tcPr>
                <w:p w14:paraId="793C93C2" w14:textId="173C8890" w:rsidR="00A96CDC" w:rsidRPr="000947A4" w:rsidRDefault="00C83CA9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B.Tech – Information Technology</w:t>
                  </w:r>
                </w:p>
              </w:tc>
              <w:tc>
                <w:tcPr>
                  <w:tcW w:w="2135" w:type="pct"/>
                </w:tcPr>
                <w:p w14:paraId="23FD776F" w14:textId="05A6378D" w:rsidR="00A96CDC" w:rsidRPr="000947A4" w:rsidRDefault="00C83CA9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Dhanalakshmi Srinivasan Engineering College</w:t>
                  </w:r>
                  <w:r w:rsidR="00C57993"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(Autonomous),Perambalur.</w:t>
                  </w:r>
                </w:p>
              </w:tc>
              <w:tc>
                <w:tcPr>
                  <w:tcW w:w="648" w:type="pct"/>
                </w:tcPr>
                <w:p w14:paraId="4DDB9DD6" w14:textId="4AB0EDA8" w:rsidR="00A96CDC" w:rsidRPr="000947A4" w:rsidRDefault="00C57993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2023-2027</w:t>
                  </w:r>
                </w:p>
              </w:tc>
              <w:tc>
                <w:tcPr>
                  <w:tcW w:w="1182" w:type="pct"/>
                </w:tcPr>
                <w:p w14:paraId="7D4303A3" w14:textId="7AB036DD" w:rsidR="00A96CDC" w:rsidRPr="000947A4" w:rsidRDefault="00C57993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9.26 CGPA</w:t>
                  </w:r>
                </w:p>
              </w:tc>
            </w:tr>
            <w:tr w:rsidR="00A96CDC" w:rsidRPr="000947A4" w14:paraId="456AB136" w14:textId="77777777" w:rsidTr="00687487">
              <w:trPr>
                <w:trHeight w:val="84"/>
              </w:trPr>
              <w:tc>
                <w:tcPr>
                  <w:tcW w:w="1035" w:type="pct"/>
                </w:tcPr>
                <w:p w14:paraId="176CBAF7" w14:textId="5CD67F3B" w:rsidR="00A96CDC" w:rsidRPr="000947A4" w:rsidRDefault="002D6102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Higher Secondary(12</w:t>
                  </w: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  <w:vertAlign w:val="superscript"/>
                    </w:rPr>
                    <w:t>th</w:t>
                  </w: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)</w:t>
                  </w:r>
                </w:p>
              </w:tc>
              <w:tc>
                <w:tcPr>
                  <w:tcW w:w="2135" w:type="pct"/>
                </w:tcPr>
                <w:p w14:paraId="414D4323" w14:textId="10585E25" w:rsidR="00A96CDC" w:rsidRPr="000947A4" w:rsidRDefault="002D6102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Nirmala Matriculation Higher Secondary School</w:t>
                  </w:r>
                  <w:r w:rsidR="00945868"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,Ariyalur</w:t>
                  </w:r>
                </w:p>
              </w:tc>
              <w:tc>
                <w:tcPr>
                  <w:tcW w:w="648" w:type="pct"/>
                </w:tcPr>
                <w:p w14:paraId="4C157267" w14:textId="3A67B50A" w:rsidR="00A96CDC" w:rsidRPr="000947A4" w:rsidRDefault="00945868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2022-2023</w:t>
                  </w:r>
                </w:p>
              </w:tc>
              <w:tc>
                <w:tcPr>
                  <w:tcW w:w="1182" w:type="pct"/>
                </w:tcPr>
                <w:p w14:paraId="6DD2A757" w14:textId="3E56EF85" w:rsidR="00A96CDC" w:rsidRPr="000947A4" w:rsidRDefault="00945868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87%</w:t>
                  </w:r>
                </w:p>
              </w:tc>
            </w:tr>
            <w:tr w:rsidR="00A96CDC" w:rsidRPr="000947A4" w14:paraId="6513A880" w14:textId="77777777" w:rsidTr="00687487">
              <w:trPr>
                <w:trHeight w:val="84"/>
              </w:trPr>
              <w:tc>
                <w:tcPr>
                  <w:tcW w:w="1035" w:type="pct"/>
                </w:tcPr>
                <w:p w14:paraId="291D4128" w14:textId="39AEDB1A" w:rsidR="00A96CDC" w:rsidRPr="000947A4" w:rsidRDefault="00945868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Secondary School(10</w:t>
                  </w: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  <w:vertAlign w:val="superscript"/>
                    </w:rPr>
                    <w:t>th</w:t>
                  </w:r>
                  <w:r w:rsidRPr="000947A4">
                    <w:rPr>
                      <w:rFonts w:ascii="Times New Roman" w:hAnsi="Times New Roman" w:cs="Times New Roman"/>
                      <w:b/>
                      <w:bCs/>
                      <w:sz w:val="24"/>
                      <w:szCs w:val="32"/>
                    </w:rPr>
                    <w:t>)</w:t>
                  </w:r>
                </w:p>
              </w:tc>
              <w:tc>
                <w:tcPr>
                  <w:tcW w:w="2135" w:type="pct"/>
                </w:tcPr>
                <w:p w14:paraId="62595B85" w14:textId="4D7CCC11" w:rsidR="00A96CDC" w:rsidRPr="000947A4" w:rsidRDefault="00945868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Nirmala Matriculation Higher Secondary School,Ariyalur</w:t>
                  </w:r>
                </w:p>
              </w:tc>
              <w:tc>
                <w:tcPr>
                  <w:tcW w:w="648" w:type="pct"/>
                </w:tcPr>
                <w:p w14:paraId="1918DBCE" w14:textId="452D7338" w:rsidR="00A96CDC" w:rsidRPr="000947A4" w:rsidRDefault="002F771B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2020-2021</w:t>
                  </w:r>
                </w:p>
              </w:tc>
              <w:tc>
                <w:tcPr>
                  <w:tcW w:w="1182" w:type="pct"/>
                </w:tcPr>
                <w:p w14:paraId="69B5232F" w14:textId="3969AB85" w:rsidR="00A96CDC" w:rsidRPr="000947A4" w:rsidRDefault="00A44AC7" w:rsidP="0068127C">
                  <w:pPr>
                    <w:framePr w:hSpace="180" w:wrap="around" w:vAnchor="text" w:hAnchor="margin" w:x="-284" w:y="-503"/>
                    <w:spacing w:line="276" w:lineRule="auto"/>
                    <w:ind w:left="0"/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  <w:r w:rsidRPr="000947A4">
                    <w:rPr>
                      <w:rFonts w:ascii="Times New Roman" w:hAnsi="Times New Roman" w:cs="Times New Roman"/>
                      <w:sz w:val="24"/>
                      <w:szCs w:val="32"/>
                    </w:rPr>
                    <w:t>All Pass</w:t>
                  </w:r>
                </w:p>
              </w:tc>
            </w:tr>
          </w:tbl>
          <w:p w14:paraId="75B08FB9" w14:textId="3A097F01" w:rsidR="002C371A" w:rsidRPr="000947A4" w:rsidRDefault="002C371A" w:rsidP="00397C5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</w:p>
        </w:tc>
      </w:tr>
      <w:tr w:rsidR="00DA349C" w:rsidRPr="00503A8E" w14:paraId="24C67D0A" w14:textId="77777777" w:rsidTr="00DA349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2" w:type="dxa"/>
          <w:trHeight w:val="550"/>
        </w:trPr>
        <w:tc>
          <w:tcPr>
            <w:tcW w:w="2127" w:type="dxa"/>
            <w:tcBorders>
              <w:top w:val="single" w:sz="12" w:space="0" w:color="auto"/>
              <w:bottom w:val="single" w:sz="12" w:space="0" w:color="auto"/>
            </w:tcBorders>
          </w:tcPr>
          <w:p w14:paraId="770404B7" w14:textId="77777777" w:rsidR="00DA349C" w:rsidRPr="00503A8E" w:rsidRDefault="00DA349C" w:rsidP="00DA349C">
            <w:pPr>
              <w:pStyle w:val="Heading1"/>
              <w:spacing w:line="276" w:lineRule="auto"/>
              <w:rPr>
                <w:rFonts w:ascii="Times New Roman" w:hAnsi="Times New Roman" w:cs="Times New Roman"/>
              </w:rPr>
            </w:pPr>
            <w:r w:rsidRPr="00E532FB">
              <w:rPr>
                <w:rFonts w:ascii="Times New Roman" w:hAnsi="Times New Roman" w:cs="Times New Roman"/>
                <w:sz w:val="28"/>
                <w:szCs w:val="28"/>
              </w:rPr>
              <w:t>Technical Skills</w:t>
            </w:r>
          </w:p>
        </w:tc>
        <w:tc>
          <w:tcPr>
            <w:tcW w:w="4646" w:type="dxa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026F99B" w14:textId="11A49FB2" w:rsidR="00667369" w:rsidRPr="000947A4" w:rsidRDefault="00DA3C38" w:rsidP="0066736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0947A4">
              <w:rPr>
                <w:rFonts w:ascii="Times New Roman" w:hAnsi="Times New Roman" w:cs="Times New Roman"/>
                <w:b/>
                <w:bCs/>
                <w:sz w:val="24"/>
              </w:rPr>
              <w:t>Languages</w:t>
            </w:r>
            <w:r w:rsidRPr="000947A4">
              <w:rPr>
                <w:rFonts w:ascii="Times New Roman" w:hAnsi="Times New Roman" w:cs="Times New Roman"/>
                <w:sz w:val="24"/>
              </w:rPr>
              <w:t>: Java, Python, TypeScript (Basics)</w:t>
            </w:r>
          </w:p>
          <w:p w14:paraId="1EF7AB87" w14:textId="4E1323CF" w:rsidR="0031086C" w:rsidRPr="000947A4" w:rsidRDefault="0031086C" w:rsidP="000947A4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0947A4">
              <w:rPr>
                <w:rFonts w:ascii="Times New Roman" w:hAnsi="Times New Roman" w:cs="Times New Roman"/>
                <w:b/>
                <w:bCs/>
                <w:sz w:val="24"/>
              </w:rPr>
              <w:t>Web Technologies</w:t>
            </w:r>
            <w:r w:rsidRPr="000947A4">
              <w:rPr>
                <w:rFonts w:ascii="Times New Roman" w:hAnsi="Times New Roman" w:cs="Times New Roman"/>
                <w:sz w:val="24"/>
              </w:rPr>
              <w:t>: HTML, CSS, JavaScript, React (Basics)</w:t>
            </w:r>
          </w:p>
          <w:p w14:paraId="7E050165" w14:textId="77777777" w:rsidR="00D65309" w:rsidRPr="000947A4" w:rsidRDefault="00D65309" w:rsidP="00DA349C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0947A4">
              <w:rPr>
                <w:rFonts w:ascii="Times New Roman" w:hAnsi="Times New Roman" w:cs="Times New Roman"/>
                <w:b/>
                <w:bCs/>
                <w:sz w:val="24"/>
              </w:rPr>
              <w:t>Database</w:t>
            </w:r>
            <w:r w:rsidRPr="000947A4">
              <w:rPr>
                <w:rFonts w:ascii="Times New Roman" w:hAnsi="Times New Roman" w:cs="Times New Roman"/>
                <w:sz w:val="24"/>
              </w:rPr>
              <w:t>: MySQL (Basics)</w:t>
            </w:r>
          </w:p>
          <w:p w14:paraId="3FE91CD7" w14:textId="77777777" w:rsidR="00D65309" w:rsidRPr="000947A4" w:rsidRDefault="00915633" w:rsidP="00DA349C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0947A4">
              <w:rPr>
                <w:rFonts w:ascii="Times New Roman" w:hAnsi="Times New Roman" w:cs="Times New Roman"/>
                <w:b/>
                <w:bCs/>
                <w:sz w:val="24"/>
              </w:rPr>
              <w:t>Tools</w:t>
            </w:r>
            <w:r w:rsidRPr="000947A4">
              <w:rPr>
                <w:rFonts w:ascii="Times New Roman" w:hAnsi="Times New Roman" w:cs="Times New Roman"/>
                <w:sz w:val="24"/>
              </w:rPr>
              <w:t>: Git, VS Code</w:t>
            </w:r>
          </w:p>
          <w:p w14:paraId="092FAD7E" w14:textId="66F5F3B1" w:rsidR="00915633" w:rsidRPr="00DA349C" w:rsidRDefault="00915633" w:rsidP="00DA349C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0947A4">
              <w:rPr>
                <w:rFonts w:ascii="Times New Roman" w:hAnsi="Times New Roman" w:cs="Times New Roman"/>
                <w:b/>
                <w:bCs/>
                <w:sz w:val="24"/>
              </w:rPr>
              <w:t>Concepts</w:t>
            </w:r>
            <w:r w:rsidRPr="000947A4">
              <w:rPr>
                <w:rFonts w:ascii="Times New Roman" w:hAnsi="Times New Roman" w:cs="Times New Roman"/>
                <w:sz w:val="24"/>
              </w:rPr>
              <w:t>: OOP, Data Structures (Basics)</w:t>
            </w:r>
          </w:p>
        </w:tc>
        <w:tc>
          <w:tcPr>
            <w:tcW w:w="3579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51F81E2" w14:textId="1FF30DAF" w:rsidR="00DA349C" w:rsidRPr="00503A8E" w:rsidRDefault="00DA349C" w:rsidP="00DA349C">
            <w:pPr>
              <w:ind w:left="0"/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</w:pPr>
          </w:p>
        </w:tc>
      </w:tr>
      <w:tr w:rsidR="002C371A" w:rsidRPr="00503A8E" w14:paraId="2E024990" w14:textId="77777777" w:rsidTr="00DA349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2" w:type="dxa"/>
          <w:trHeight w:val="1008"/>
        </w:trPr>
        <w:tc>
          <w:tcPr>
            <w:tcW w:w="2127" w:type="dxa"/>
            <w:tcBorders>
              <w:top w:val="single" w:sz="12" w:space="0" w:color="auto"/>
            </w:tcBorders>
          </w:tcPr>
          <w:p w14:paraId="6DB7BC7A" w14:textId="77777777" w:rsidR="002C371A" w:rsidRPr="00E532FB" w:rsidRDefault="002C371A" w:rsidP="004403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3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Projects</w:t>
            </w:r>
          </w:p>
        </w:tc>
        <w:tc>
          <w:tcPr>
            <w:tcW w:w="8225" w:type="dxa"/>
            <w:gridSpan w:val="3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0EDE1B1C" w14:textId="77777777" w:rsidR="00BF0D9F" w:rsidRPr="00200A13" w:rsidRDefault="00BF0D9F" w:rsidP="00BF0D9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00A13">
              <w:rPr>
                <w:rFonts w:ascii="Times New Roman" w:hAnsi="Times New Roman" w:cs="Times New Roman"/>
                <w:b/>
                <w:bCs/>
                <w:sz w:val="24"/>
              </w:rPr>
              <w:t>EcoTrack AI – Smart Carbon Footprint Tracker</w:t>
            </w:r>
          </w:p>
          <w:p w14:paraId="79C2A728" w14:textId="77777777" w:rsidR="00BF0D9F" w:rsidRPr="00200A13" w:rsidRDefault="00BF0D9F" w:rsidP="00BF0D9F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</w:rPr>
            </w:pPr>
            <w:r w:rsidRPr="00200A13">
              <w:rPr>
                <w:rFonts w:ascii="Times New Roman" w:hAnsi="Times New Roman" w:cs="Times New Roman"/>
                <w:sz w:val="24"/>
              </w:rPr>
              <w:t>Built AI-based web app to track CO₂ emissions from daily activities</w:t>
            </w:r>
          </w:p>
          <w:p w14:paraId="3B93AD41" w14:textId="77777777" w:rsidR="00BF0D9F" w:rsidRPr="00200A13" w:rsidRDefault="00BF0D9F" w:rsidP="00BF0D9F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</w:rPr>
            </w:pPr>
            <w:r w:rsidRPr="00200A13">
              <w:rPr>
                <w:rFonts w:ascii="Times New Roman" w:hAnsi="Times New Roman" w:cs="Times New Roman"/>
                <w:sz w:val="24"/>
              </w:rPr>
              <w:t>Generated sustainability insights using interactive charts</w:t>
            </w:r>
          </w:p>
          <w:p w14:paraId="2B6A7D0B" w14:textId="77777777" w:rsidR="00BF0D9F" w:rsidRPr="00200A13" w:rsidRDefault="00BF0D9F" w:rsidP="00BF0D9F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</w:rPr>
            </w:pPr>
            <w:r w:rsidRPr="00200A13">
              <w:rPr>
                <w:rFonts w:ascii="Times New Roman" w:hAnsi="Times New Roman" w:cs="Times New Roman"/>
                <w:sz w:val="24"/>
              </w:rPr>
              <w:t>Tech: HTML, CSS, JavaScript, Chart.js</w:t>
            </w:r>
          </w:p>
          <w:p w14:paraId="6A9553DC" w14:textId="1D1D78C7" w:rsidR="005527F5" w:rsidRPr="00200A13" w:rsidRDefault="005527F5" w:rsidP="00BF0D9F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</w:rPr>
            </w:pPr>
            <w:r w:rsidRPr="00200A13">
              <w:rPr>
                <w:rFonts w:ascii="Times New Roman" w:hAnsi="Times New Roman" w:cs="Times New Roman"/>
                <w:sz w:val="24"/>
              </w:rPr>
              <w:t>Github Link:https://github.com/mathurapalanimuthu-crypto/EcoTrack-AI</w:t>
            </w:r>
          </w:p>
          <w:p w14:paraId="2F4BCE16" w14:textId="77777777" w:rsidR="00BF0D9F" w:rsidRPr="00200A13" w:rsidRDefault="00BF0D9F" w:rsidP="00BF0D9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00A13">
              <w:rPr>
                <w:rFonts w:ascii="Times New Roman" w:hAnsi="Times New Roman" w:cs="Times New Roman"/>
                <w:b/>
                <w:bCs/>
                <w:sz w:val="24"/>
              </w:rPr>
              <w:t>Smart Study Planner</w:t>
            </w:r>
          </w:p>
          <w:p w14:paraId="0A2DF996" w14:textId="77777777" w:rsidR="00BF0D9F" w:rsidRPr="00200A13" w:rsidRDefault="00BF0D9F" w:rsidP="00893DA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200A13">
              <w:rPr>
                <w:rFonts w:ascii="Times New Roman" w:hAnsi="Times New Roman" w:cs="Times New Roman"/>
                <w:sz w:val="24"/>
              </w:rPr>
              <w:t>Developed web app for task management, reminders, and progress tracking</w:t>
            </w:r>
          </w:p>
          <w:p w14:paraId="20CCAFEF" w14:textId="77777777" w:rsidR="00BF0D9F" w:rsidRPr="00200A13" w:rsidRDefault="00BF0D9F" w:rsidP="00893DA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200A13">
              <w:rPr>
                <w:rFonts w:ascii="Times New Roman" w:hAnsi="Times New Roman" w:cs="Times New Roman"/>
                <w:sz w:val="24"/>
              </w:rPr>
              <w:t>Used Local Storage for persistent data</w:t>
            </w:r>
          </w:p>
          <w:p w14:paraId="70BF4D18" w14:textId="77777777" w:rsidR="002C371A" w:rsidRPr="00200A13" w:rsidRDefault="00BF0D9F" w:rsidP="00893DA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200A13">
              <w:rPr>
                <w:rFonts w:ascii="Times New Roman" w:hAnsi="Times New Roman" w:cs="Times New Roman"/>
                <w:sz w:val="24"/>
              </w:rPr>
              <w:t>Tech: HTML, CSS, JavaScript</w:t>
            </w:r>
          </w:p>
          <w:p w14:paraId="7A872779" w14:textId="1733A961" w:rsidR="005527F5" w:rsidRPr="00200A13" w:rsidRDefault="005527F5" w:rsidP="00893DA9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200A13">
              <w:rPr>
                <w:rFonts w:ascii="Times New Roman" w:hAnsi="Times New Roman" w:cs="Times New Roman"/>
                <w:sz w:val="24"/>
              </w:rPr>
              <w:t>Github Link:</w:t>
            </w:r>
            <w:r w:rsidR="00200A13" w:rsidRPr="00200A13">
              <w:rPr>
                <w:rFonts w:ascii="Times New Roman" w:hAnsi="Times New Roman" w:cs="Times New Roman"/>
                <w:sz w:val="24"/>
              </w:rPr>
              <w:t>https://github.com/mathurapalanimuthu-crypto/car-foot</w:t>
            </w:r>
          </w:p>
        </w:tc>
      </w:tr>
      <w:tr w:rsidR="002C371A" w:rsidRPr="00503A8E" w14:paraId="7F8D1CD0" w14:textId="77777777" w:rsidTr="00DA349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2" w:type="dxa"/>
          <w:trHeight w:val="720"/>
        </w:trPr>
        <w:tc>
          <w:tcPr>
            <w:tcW w:w="2127" w:type="dxa"/>
            <w:tcBorders>
              <w:top w:val="single" w:sz="12" w:space="0" w:color="auto"/>
              <w:bottom w:val="single" w:sz="12" w:space="0" w:color="auto"/>
            </w:tcBorders>
          </w:tcPr>
          <w:p w14:paraId="28CCF5DA" w14:textId="77777777" w:rsidR="002C371A" w:rsidRPr="00E532FB" w:rsidRDefault="002C371A" w:rsidP="008138C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r w:rsidRPr="00E532FB">
              <w:rPr>
                <w:rFonts w:ascii="Times New Roman" w:hAnsi="Times New Roman" w:cs="Times New Roman"/>
                <w:sz w:val="28"/>
                <w:szCs w:val="28"/>
              </w:rPr>
              <w:t>Internship Experience</w:t>
            </w:r>
          </w:p>
        </w:tc>
        <w:tc>
          <w:tcPr>
            <w:tcW w:w="8225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A006C2F" w14:textId="77777777" w:rsidR="002C371A" w:rsidRPr="00E532FB" w:rsidRDefault="002C371A" w:rsidP="008138CC">
            <w:pPr>
              <w:spacing w:line="276" w:lineRule="auto"/>
              <w:rPr>
                <w:rFonts w:ascii="Times New Roman" w:hAnsi="Times New Roman" w:cs="Times New Roman"/>
                <w:w w:val="105"/>
                <w:sz w:val="24"/>
                <w:szCs w:val="32"/>
              </w:rPr>
            </w:pPr>
            <w:r w:rsidRPr="00E532FB">
              <w:rPr>
                <w:rFonts w:ascii="Times New Roman" w:hAnsi="Times New Roman" w:cs="Times New Roman"/>
                <w:b/>
                <w:bCs/>
                <w:w w:val="105"/>
                <w:sz w:val="24"/>
                <w:szCs w:val="32"/>
              </w:rPr>
              <w:t>Web Development Intern (Online)</w:t>
            </w: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 – Cognifyz Technologies (Jul–Aug 2025)</w:t>
            </w:r>
          </w:p>
          <w:p w14:paraId="5D43258F" w14:textId="77777777" w:rsidR="002C371A" w:rsidRPr="00E532FB" w:rsidRDefault="002C371A" w:rsidP="008138C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w w:val="105"/>
                <w:sz w:val="24"/>
                <w:szCs w:val="32"/>
              </w:rPr>
            </w:pP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>Worked on web development tasks and improved frontend knowledge</w:t>
            </w:r>
          </w:p>
          <w:p w14:paraId="7404BAA9" w14:textId="77777777" w:rsidR="002C371A" w:rsidRPr="00E532FB" w:rsidRDefault="002C371A" w:rsidP="008138CC">
            <w:pPr>
              <w:spacing w:line="276" w:lineRule="auto"/>
              <w:rPr>
                <w:rFonts w:ascii="Times New Roman" w:hAnsi="Times New Roman" w:cs="Times New Roman"/>
                <w:w w:val="105"/>
                <w:sz w:val="24"/>
                <w:szCs w:val="32"/>
              </w:rPr>
            </w:pPr>
            <w:r w:rsidRPr="00E532FB">
              <w:rPr>
                <w:rFonts w:ascii="Times New Roman" w:hAnsi="Times New Roman" w:cs="Times New Roman"/>
                <w:b/>
                <w:bCs/>
                <w:w w:val="105"/>
                <w:sz w:val="24"/>
                <w:szCs w:val="32"/>
              </w:rPr>
              <w:t>Data Science Intern (Online)</w:t>
            </w: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 – Virtual Tech Services (Dec 2025–Jan 2026)</w:t>
            </w:r>
          </w:p>
          <w:p w14:paraId="7479CBD2" w14:textId="77777777" w:rsidR="002C371A" w:rsidRPr="00503A8E" w:rsidRDefault="002C371A" w:rsidP="008138CC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>Performed data analysis and visualization using Python</w:t>
            </w:r>
          </w:p>
        </w:tc>
      </w:tr>
      <w:tr w:rsidR="002C371A" w:rsidRPr="00503A8E" w14:paraId="4055B6D7" w14:textId="77777777" w:rsidTr="00DA349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2" w:type="dxa"/>
          <w:trHeight w:val="720"/>
        </w:trPr>
        <w:tc>
          <w:tcPr>
            <w:tcW w:w="2127" w:type="dxa"/>
            <w:tcBorders>
              <w:top w:val="single" w:sz="12" w:space="0" w:color="auto"/>
              <w:bottom w:val="single" w:sz="12" w:space="0" w:color="auto"/>
            </w:tcBorders>
          </w:tcPr>
          <w:p w14:paraId="63975C8F" w14:textId="72F15554" w:rsidR="002C371A" w:rsidRPr="00E532FB" w:rsidRDefault="002C371A" w:rsidP="008138C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r w:rsidRPr="00E532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Achievements &amp; Certifications</w:t>
            </w:r>
          </w:p>
        </w:tc>
        <w:tc>
          <w:tcPr>
            <w:tcW w:w="8225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C31A240" w14:textId="2AF25097" w:rsidR="00D907F7" w:rsidRPr="00E532FB" w:rsidRDefault="00D907F7" w:rsidP="00D907F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w w:val="105"/>
                <w:sz w:val="24"/>
                <w:szCs w:val="32"/>
              </w:rPr>
            </w:pP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Awarded </w:t>
            </w:r>
            <w:r w:rsidRPr="00E532FB">
              <w:rPr>
                <w:rFonts w:ascii="Times New Roman" w:hAnsi="Times New Roman" w:cs="Times New Roman"/>
                <w:b/>
                <w:bCs/>
                <w:w w:val="105"/>
                <w:sz w:val="24"/>
                <w:szCs w:val="32"/>
              </w:rPr>
              <w:t>Merit of Excellence</w:t>
            </w: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 for academic performance (2025)</w:t>
            </w:r>
          </w:p>
          <w:p w14:paraId="372A258D" w14:textId="77777777" w:rsidR="00D907F7" w:rsidRPr="00E532FB" w:rsidRDefault="00D907F7" w:rsidP="00D907F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w w:val="105"/>
                <w:sz w:val="24"/>
                <w:szCs w:val="32"/>
              </w:rPr>
            </w:pP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Certified in </w:t>
            </w:r>
            <w:r w:rsidRPr="00E532FB">
              <w:rPr>
                <w:rFonts w:ascii="Times New Roman" w:hAnsi="Times New Roman" w:cs="Times New Roman"/>
                <w:b/>
                <w:bCs/>
                <w:w w:val="105"/>
                <w:sz w:val="24"/>
                <w:szCs w:val="32"/>
              </w:rPr>
              <w:t>Application Developer – Web &amp; Mobile (</w:t>
            </w: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>NSQF Level 5, NASSCOM)</w:t>
            </w:r>
          </w:p>
          <w:p w14:paraId="66EF63D1" w14:textId="77777777" w:rsidR="00D907F7" w:rsidRPr="00E532FB" w:rsidRDefault="00D907F7" w:rsidP="00D907F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w w:val="105"/>
                <w:sz w:val="24"/>
                <w:szCs w:val="32"/>
              </w:rPr>
            </w:pP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NPTEL: Python for Data Science – </w:t>
            </w:r>
            <w:r w:rsidRPr="00E532FB">
              <w:rPr>
                <w:rFonts w:ascii="Times New Roman" w:hAnsi="Times New Roman" w:cs="Times New Roman"/>
                <w:b/>
                <w:bCs/>
                <w:w w:val="105"/>
                <w:sz w:val="24"/>
                <w:szCs w:val="32"/>
              </w:rPr>
              <w:t>Elite + Silver</w:t>
            </w:r>
          </w:p>
          <w:p w14:paraId="08D541B7" w14:textId="77777777" w:rsidR="00D907F7" w:rsidRPr="00E532FB" w:rsidRDefault="00D907F7" w:rsidP="00D907F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w w:val="105"/>
                <w:sz w:val="24"/>
                <w:szCs w:val="32"/>
              </w:rPr>
            </w:pP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NPTEL: Introduction to Internet of Things – </w:t>
            </w:r>
            <w:r w:rsidRPr="00E532FB">
              <w:rPr>
                <w:rFonts w:ascii="Times New Roman" w:hAnsi="Times New Roman" w:cs="Times New Roman"/>
                <w:b/>
                <w:bCs/>
                <w:w w:val="105"/>
                <w:sz w:val="24"/>
                <w:szCs w:val="32"/>
              </w:rPr>
              <w:t>Elite + Silver</w:t>
            </w:r>
          </w:p>
          <w:p w14:paraId="3934F988" w14:textId="53C9A223" w:rsidR="0025741F" w:rsidRPr="0025741F" w:rsidRDefault="00D907F7" w:rsidP="0025741F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32"/>
              </w:rPr>
            </w:pP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Participated in </w:t>
            </w:r>
            <w:r w:rsidRPr="00E532FB">
              <w:rPr>
                <w:rFonts w:ascii="Times New Roman" w:hAnsi="Times New Roman" w:cs="Times New Roman"/>
                <w:b/>
                <w:bCs/>
                <w:w w:val="105"/>
                <w:sz w:val="24"/>
                <w:szCs w:val="32"/>
              </w:rPr>
              <w:t>MSME Hackathon</w:t>
            </w: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 and </w:t>
            </w:r>
            <w:r w:rsidRPr="00E532FB">
              <w:rPr>
                <w:rFonts w:ascii="Times New Roman" w:hAnsi="Times New Roman" w:cs="Times New Roman"/>
                <w:b/>
                <w:bCs/>
                <w:w w:val="105"/>
                <w:sz w:val="24"/>
                <w:szCs w:val="32"/>
              </w:rPr>
              <w:t>Smart India Hackathon (SIH)</w:t>
            </w:r>
            <w:r w:rsidRPr="00E532FB">
              <w:rPr>
                <w:rFonts w:ascii="Times New Roman" w:hAnsi="Times New Roman" w:cs="Times New Roman"/>
                <w:w w:val="105"/>
                <w:sz w:val="24"/>
                <w:szCs w:val="32"/>
              </w:rPr>
              <w:t xml:space="preserve"> through innovative idea submissions</w:t>
            </w:r>
          </w:p>
        </w:tc>
      </w:tr>
    </w:tbl>
    <w:p w14:paraId="40D86992" w14:textId="2C08E8D5" w:rsidR="0025741F" w:rsidRDefault="0025741F" w:rsidP="0068127C">
      <w:pPr>
        <w:ind w:left="0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74637E0F" w14:textId="77777777" w:rsidR="00D52942" w:rsidRPr="00D52942" w:rsidRDefault="00D52942" w:rsidP="00D52942">
      <w:pPr>
        <w:ind w:left="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D52942">
        <w:rPr>
          <w:rFonts w:ascii="Times New Roman" w:hAnsi="Times New Roman" w:cs="Times New Roman"/>
          <w:b/>
          <w:bCs/>
          <w:sz w:val="28"/>
          <w:szCs w:val="36"/>
        </w:rPr>
        <w:t>DECLARATION</w:t>
      </w:r>
    </w:p>
    <w:p w14:paraId="27E80B6C" w14:textId="77777777" w:rsidR="00D52942" w:rsidRPr="00D52942" w:rsidRDefault="00D52942" w:rsidP="00D52942">
      <w:pPr>
        <w:ind w:left="0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0C0AFF63" w14:textId="77777777" w:rsidR="00D52942" w:rsidRPr="00A32BCD" w:rsidRDefault="00D52942" w:rsidP="00D52942">
      <w:pPr>
        <w:ind w:left="0"/>
        <w:jc w:val="both"/>
        <w:rPr>
          <w:rFonts w:ascii="Times New Roman" w:hAnsi="Times New Roman" w:cs="Times New Roman"/>
          <w:b/>
          <w:bCs/>
          <w:sz w:val="24"/>
        </w:rPr>
      </w:pPr>
      <w:r w:rsidRPr="00A32BCD">
        <w:rPr>
          <w:rFonts w:ascii="Times New Roman" w:hAnsi="Times New Roman" w:cs="Times New Roman"/>
          <w:b/>
          <w:bCs/>
          <w:sz w:val="24"/>
        </w:rPr>
        <w:t>I hereby declare that the information provided above is true to the best of my knowledge and belief.</w:t>
      </w:r>
    </w:p>
    <w:p w14:paraId="1CF42194" w14:textId="77777777" w:rsidR="00D52942" w:rsidRPr="00D52942" w:rsidRDefault="00D52942" w:rsidP="00D52942">
      <w:pPr>
        <w:ind w:left="0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5CB8EF79" w14:textId="77777777" w:rsidR="00D52942" w:rsidRPr="00A32BCD" w:rsidRDefault="00D52942" w:rsidP="00D52942">
      <w:pPr>
        <w:ind w:left="0"/>
        <w:jc w:val="both"/>
        <w:rPr>
          <w:rFonts w:ascii="Times New Roman" w:hAnsi="Times New Roman" w:cs="Times New Roman"/>
          <w:b/>
          <w:bCs/>
          <w:sz w:val="24"/>
        </w:rPr>
      </w:pPr>
      <w:r w:rsidRPr="00A32BCD">
        <w:rPr>
          <w:rFonts w:ascii="Times New Roman" w:hAnsi="Times New Roman" w:cs="Times New Roman"/>
          <w:b/>
          <w:bCs/>
          <w:sz w:val="24"/>
        </w:rPr>
        <w:t>Place: Ariyalur</w:t>
      </w:r>
    </w:p>
    <w:p w14:paraId="3DC7E473" w14:textId="77777777" w:rsidR="00D52942" w:rsidRPr="00A32BCD" w:rsidRDefault="00D52942" w:rsidP="00D52942">
      <w:pPr>
        <w:ind w:left="0"/>
        <w:jc w:val="both"/>
        <w:rPr>
          <w:rFonts w:ascii="Times New Roman" w:hAnsi="Times New Roman" w:cs="Times New Roman"/>
          <w:b/>
          <w:bCs/>
          <w:sz w:val="24"/>
        </w:rPr>
      </w:pPr>
      <w:r w:rsidRPr="00A32BCD">
        <w:rPr>
          <w:rFonts w:ascii="Times New Roman" w:hAnsi="Times New Roman" w:cs="Times New Roman"/>
          <w:b/>
          <w:bCs/>
          <w:sz w:val="24"/>
        </w:rPr>
        <w:t>Date: ___________</w:t>
      </w:r>
    </w:p>
    <w:p w14:paraId="3893F468" w14:textId="77777777" w:rsidR="00D52942" w:rsidRPr="00D52942" w:rsidRDefault="00D52942" w:rsidP="00D52942">
      <w:pPr>
        <w:ind w:left="0"/>
        <w:jc w:val="both"/>
        <w:rPr>
          <w:rFonts w:ascii="Times New Roman" w:hAnsi="Times New Roman" w:cs="Times New Roman"/>
          <w:b/>
          <w:bCs/>
          <w:sz w:val="28"/>
          <w:szCs w:val="36"/>
        </w:rPr>
      </w:pPr>
    </w:p>
    <w:p w14:paraId="666E39CB" w14:textId="2B741ABA" w:rsidR="00B6205F" w:rsidRDefault="00B6205F" w:rsidP="00D52942">
      <w:pPr>
        <w:ind w:left="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                                                                                                                           </w:t>
      </w:r>
      <w:r w:rsidR="00F238A9">
        <w:rPr>
          <w:noProof/>
        </w:rPr>
        <w:drawing>
          <wp:inline distT="0" distB="0" distL="0" distR="0" wp14:anchorId="1937E68D" wp14:editId="6692F3F9">
            <wp:extent cx="1181100" cy="502596"/>
            <wp:effectExtent l="0" t="0" r="0" b="0"/>
            <wp:docPr id="6672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263" cy="50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88BD" w14:textId="77777777" w:rsidR="00BF0BF9" w:rsidRDefault="00B6205F" w:rsidP="00D52942">
      <w:pPr>
        <w:ind w:left="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                                                                                                                                </w:t>
      </w:r>
      <w:r w:rsidR="00BF0BF9">
        <w:rPr>
          <w:rFonts w:ascii="Times New Roman" w:hAnsi="Times New Roman" w:cs="Times New Roman"/>
          <w:b/>
          <w:bCs/>
          <w:sz w:val="28"/>
          <w:szCs w:val="36"/>
        </w:rPr>
        <w:t xml:space="preserve">        </w:t>
      </w:r>
      <w:r w:rsidR="00D52942" w:rsidRPr="00D52942">
        <w:rPr>
          <w:rFonts w:ascii="Times New Roman" w:hAnsi="Times New Roman" w:cs="Times New Roman"/>
          <w:b/>
          <w:bCs/>
          <w:sz w:val="28"/>
          <w:szCs w:val="36"/>
        </w:rPr>
        <w:t>Signature</w:t>
      </w:r>
    </w:p>
    <w:p w14:paraId="0ACD324A" w14:textId="36EFA7A7" w:rsidR="0025741F" w:rsidRPr="0068127C" w:rsidRDefault="00D52942" w:rsidP="00D52942">
      <w:pPr>
        <w:ind w:left="0"/>
        <w:jc w:val="both"/>
        <w:rPr>
          <w:rFonts w:ascii="Times New Roman" w:hAnsi="Times New Roman" w:cs="Times New Roman"/>
          <w:b/>
          <w:bCs/>
          <w:sz w:val="28"/>
          <w:szCs w:val="36"/>
        </w:rPr>
      </w:pPr>
      <w:r w:rsidRPr="00D52942">
        <w:rPr>
          <w:rFonts w:ascii="Times New Roman" w:hAnsi="Times New Roman" w:cs="Times New Roman"/>
          <w:b/>
          <w:bCs/>
          <w:sz w:val="28"/>
          <w:szCs w:val="36"/>
        </w:rPr>
        <w:t>(MATHURA P)</w:t>
      </w:r>
    </w:p>
    <w:sectPr w:rsidR="0025741F" w:rsidRPr="0068127C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2DCCB" w14:textId="77777777" w:rsidR="00927D6A" w:rsidRDefault="00927D6A" w:rsidP="00F316AD">
      <w:r>
        <w:separator/>
      </w:r>
    </w:p>
  </w:endnote>
  <w:endnote w:type="continuationSeparator" w:id="0">
    <w:p w14:paraId="00913339" w14:textId="77777777" w:rsidR="00927D6A" w:rsidRDefault="00927D6A" w:rsidP="00F316AD">
      <w:r>
        <w:continuationSeparator/>
      </w:r>
    </w:p>
  </w:endnote>
  <w:endnote w:type="continuationNotice" w:id="1">
    <w:p w14:paraId="4848E909" w14:textId="77777777" w:rsidR="00927D6A" w:rsidRDefault="00927D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AC980" w14:textId="77777777" w:rsidR="00927D6A" w:rsidRDefault="00927D6A" w:rsidP="00F316AD">
      <w:r>
        <w:separator/>
      </w:r>
    </w:p>
  </w:footnote>
  <w:footnote w:type="continuationSeparator" w:id="0">
    <w:p w14:paraId="02D332CD" w14:textId="77777777" w:rsidR="00927D6A" w:rsidRDefault="00927D6A" w:rsidP="00F316AD">
      <w:r>
        <w:continuationSeparator/>
      </w:r>
    </w:p>
  </w:footnote>
  <w:footnote w:type="continuationNotice" w:id="1">
    <w:p w14:paraId="5F898672" w14:textId="77777777" w:rsidR="00927D6A" w:rsidRDefault="00927D6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4E27FB0"/>
    <w:multiLevelType w:val="hybridMultilevel"/>
    <w:tmpl w:val="A0AA2FC2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25F4853"/>
    <w:multiLevelType w:val="hybridMultilevel"/>
    <w:tmpl w:val="A4FE1CBE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282672E8"/>
    <w:multiLevelType w:val="hybridMultilevel"/>
    <w:tmpl w:val="30EC4F34"/>
    <w:lvl w:ilvl="0" w:tplc="40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3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72AAA"/>
    <w:multiLevelType w:val="hybridMultilevel"/>
    <w:tmpl w:val="CB4A5E8A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50D411E4"/>
    <w:multiLevelType w:val="hybridMultilevel"/>
    <w:tmpl w:val="2BD4E3D2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61106A31"/>
    <w:multiLevelType w:val="hybridMultilevel"/>
    <w:tmpl w:val="4C085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B313C"/>
    <w:multiLevelType w:val="hybridMultilevel"/>
    <w:tmpl w:val="2D987482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8" w15:restartNumberingAfterBreak="0">
    <w:nsid w:val="64F13811"/>
    <w:multiLevelType w:val="hybridMultilevel"/>
    <w:tmpl w:val="7FA6973E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9" w15:restartNumberingAfterBreak="0">
    <w:nsid w:val="6D5F35DD"/>
    <w:multiLevelType w:val="hybridMultilevel"/>
    <w:tmpl w:val="5546D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43834"/>
    <w:multiLevelType w:val="hybridMultilevel"/>
    <w:tmpl w:val="AB3CCDAE"/>
    <w:lvl w:ilvl="0" w:tplc="EE2003F8">
      <w:numFmt w:val="bullet"/>
      <w:lvlText w:val="-"/>
      <w:lvlJc w:val="left"/>
      <w:pPr>
        <w:ind w:left="4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1" w15:restartNumberingAfterBreak="0">
    <w:nsid w:val="7D546142"/>
    <w:multiLevelType w:val="hybridMultilevel"/>
    <w:tmpl w:val="2F8A3EAC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7F3D1CAC"/>
    <w:multiLevelType w:val="hybridMultilevel"/>
    <w:tmpl w:val="7368BAD0"/>
    <w:lvl w:ilvl="0" w:tplc="EE2003F8">
      <w:numFmt w:val="bullet"/>
      <w:lvlText w:val="-"/>
      <w:lvlJc w:val="left"/>
      <w:pPr>
        <w:ind w:left="624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3"/>
  </w:num>
  <w:num w:numId="12" w16cid:durableId="1929776647">
    <w:abstractNumId w:val="18"/>
  </w:num>
  <w:num w:numId="13" w16cid:durableId="1301108863">
    <w:abstractNumId w:val="14"/>
  </w:num>
  <w:num w:numId="14" w16cid:durableId="302658983">
    <w:abstractNumId w:val="15"/>
  </w:num>
  <w:num w:numId="15" w16cid:durableId="57362730">
    <w:abstractNumId w:val="10"/>
  </w:num>
  <w:num w:numId="16" w16cid:durableId="1293902057">
    <w:abstractNumId w:val="11"/>
  </w:num>
  <w:num w:numId="17" w16cid:durableId="1635871204">
    <w:abstractNumId w:val="21"/>
  </w:num>
  <w:num w:numId="18" w16cid:durableId="1246261935">
    <w:abstractNumId w:val="19"/>
  </w:num>
  <w:num w:numId="19" w16cid:durableId="1030452898">
    <w:abstractNumId w:val="20"/>
  </w:num>
  <w:num w:numId="20" w16cid:durableId="48497663">
    <w:abstractNumId w:val="22"/>
  </w:num>
  <w:num w:numId="21" w16cid:durableId="103422473">
    <w:abstractNumId w:val="12"/>
  </w:num>
  <w:num w:numId="22" w16cid:durableId="1119837886">
    <w:abstractNumId w:val="17"/>
  </w:num>
  <w:num w:numId="23" w16cid:durableId="1657681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B8"/>
    <w:rsid w:val="00003BB9"/>
    <w:rsid w:val="00012F22"/>
    <w:rsid w:val="00030277"/>
    <w:rsid w:val="00030311"/>
    <w:rsid w:val="00035AFA"/>
    <w:rsid w:val="000362AB"/>
    <w:rsid w:val="000434BA"/>
    <w:rsid w:val="000443EA"/>
    <w:rsid w:val="00057D03"/>
    <w:rsid w:val="00060CD6"/>
    <w:rsid w:val="0006263C"/>
    <w:rsid w:val="000902C1"/>
    <w:rsid w:val="000947A4"/>
    <w:rsid w:val="0009711C"/>
    <w:rsid w:val="000A0B0A"/>
    <w:rsid w:val="000B131D"/>
    <w:rsid w:val="000B6824"/>
    <w:rsid w:val="000D1668"/>
    <w:rsid w:val="000D65C2"/>
    <w:rsid w:val="000D7C65"/>
    <w:rsid w:val="000E1D44"/>
    <w:rsid w:val="000F3B01"/>
    <w:rsid w:val="000F4936"/>
    <w:rsid w:val="0011242E"/>
    <w:rsid w:val="001213BA"/>
    <w:rsid w:val="00136F3E"/>
    <w:rsid w:val="00150B56"/>
    <w:rsid w:val="0015200C"/>
    <w:rsid w:val="00166381"/>
    <w:rsid w:val="001705BA"/>
    <w:rsid w:val="0018585F"/>
    <w:rsid w:val="001864DC"/>
    <w:rsid w:val="00194B79"/>
    <w:rsid w:val="00195F24"/>
    <w:rsid w:val="001C2A37"/>
    <w:rsid w:val="001E52C1"/>
    <w:rsid w:val="00200064"/>
    <w:rsid w:val="00200A13"/>
    <w:rsid w:val="002045CB"/>
    <w:rsid w:val="0020696E"/>
    <w:rsid w:val="002114DE"/>
    <w:rsid w:val="00213CA6"/>
    <w:rsid w:val="00222F66"/>
    <w:rsid w:val="002356A2"/>
    <w:rsid w:val="00247C1A"/>
    <w:rsid w:val="00252B1A"/>
    <w:rsid w:val="0025540D"/>
    <w:rsid w:val="0025741F"/>
    <w:rsid w:val="00285AC5"/>
    <w:rsid w:val="002B10C3"/>
    <w:rsid w:val="002C371A"/>
    <w:rsid w:val="002D12DA"/>
    <w:rsid w:val="002D297D"/>
    <w:rsid w:val="002D4A86"/>
    <w:rsid w:val="002D6102"/>
    <w:rsid w:val="002E4A32"/>
    <w:rsid w:val="002F4DEA"/>
    <w:rsid w:val="002F771B"/>
    <w:rsid w:val="003019B2"/>
    <w:rsid w:val="0031086C"/>
    <w:rsid w:val="00313878"/>
    <w:rsid w:val="0031658F"/>
    <w:rsid w:val="00320777"/>
    <w:rsid w:val="00326095"/>
    <w:rsid w:val="00341408"/>
    <w:rsid w:val="0034687F"/>
    <w:rsid w:val="0034688D"/>
    <w:rsid w:val="0035133B"/>
    <w:rsid w:val="003513E9"/>
    <w:rsid w:val="00357ED7"/>
    <w:rsid w:val="00372149"/>
    <w:rsid w:val="00390860"/>
    <w:rsid w:val="00397C5B"/>
    <w:rsid w:val="003A3F8E"/>
    <w:rsid w:val="003A554F"/>
    <w:rsid w:val="003D391B"/>
    <w:rsid w:val="003D771D"/>
    <w:rsid w:val="003F05EF"/>
    <w:rsid w:val="0040233B"/>
    <w:rsid w:val="004127D6"/>
    <w:rsid w:val="00413230"/>
    <w:rsid w:val="0042054F"/>
    <w:rsid w:val="00425619"/>
    <w:rsid w:val="00427504"/>
    <w:rsid w:val="00436073"/>
    <w:rsid w:val="004375DE"/>
    <w:rsid w:val="0044036C"/>
    <w:rsid w:val="00450AFF"/>
    <w:rsid w:val="0046216D"/>
    <w:rsid w:val="00466AF4"/>
    <w:rsid w:val="00476DE0"/>
    <w:rsid w:val="004A2A78"/>
    <w:rsid w:val="004C171F"/>
    <w:rsid w:val="004C6179"/>
    <w:rsid w:val="004C7F01"/>
    <w:rsid w:val="004D0C0F"/>
    <w:rsid w:val="004E6051"/>
    <w:rsid w:val="004E7D9D"/>
    <w:rsid w:val="004F222B"/>
    <w:rsid w:val="004F5F22"/>
    <w:rsid w:val="00503A8E"/>
    <w:rsid w:val="00511A6E"/>
    <w:rsid w:val="0052744F"/>
    <w:rsid w:val="00527AE5"/>
    <w:rsid w:val="005359D7"/>
    <w:rsid w:val="005527F5"/>
    <w:rsid w:val="00566C72"/>
    <w:rsid w:val="005737A8"/>
    <w:rsid w:val="00573B7F"/>
    <w:rsid w:val="00573DA5"/>
    <w:rsid w:val="0057534A"/>
    <w:rsid w:val="00575BB8"/>
    <w:rsid w:val="005856F0"/>
    <w:rsid w:val="005A1F1C"/>
    <w:rsid w:val="005B777D"/>
    <w:rsid w:val="005E4285"/>
    <w:rsid w:val="006013A8"/>
    <w:rsid w:val="00605A5B"/>
    <w:rsid w:val="00613824"/>
    <w:rsid w:val="00642ABE"/>
    <w:rsid w:val="006508F5"/>
    <w:rsid w:val="0066141D"/>
    <w:rsid w:val="00662FE8"/>
    <w:rsid w:val="00667369"/>
    <w:rsid w:val="0068127C"/>
    <w:rsid w:val="00687487"/>
    <w:rsid w:val="0069445D"/>
    <w:rsid w:val="006A01F5"/>
    <w:rsid w:val="006A1B48"/>
    <w:rsid w:val="006A6EEA"/>
    <w:rsid w:val="006B1FC6"/>
    <w:rsid w:val="006B4A88"/>
    <w:rsid w:val="006B596E"/>
    <w:rsid w:val="006C0233"/>
    <w:rsid w:val="006C60E6"/>
    <w:rsid w:val="006D2195"/>
    <w:rsid w:val="006E70D3"/>
    <w:rsid w:val="00741963"/>
    <w:rsid w:val="0075458C"/>
    <w:rsid w:val="007625E1"/>
    <w:rsid w:val="00772539"/>
    <w:rsid w:val="007855F0"/>
    <w:rsid w:val="00791510"/>
    <w:rsid w:val="007A53A2"/>
    <w:rsid w:val="007B0F94"/>
    <w:rsid w:val="007B485D"/>
    <w:rsid w:val="007C605D"/>
    <w:rsid w:val="007F5AC3"/>
    <w:rsid w:val="008138CC"/>
    <w:rsid w:val="00816FFC"/>
    <w:rsid w:val="0081778A"/>
    <w:rsid w:val="008315E4"/>
    <w:rsid w:val="0083302B"/>
    <w:rsid w:val="0087637A"/>
    <w:rsid w:val="008921BB"/>
    <w:rsid w:val="00893DA9"/>
    <w:rsid w:val="008B095A"/>
    <w:rsid w:val="008B26A1"/>
    <w:rsid w:val="008B7FB7"/>
    <w:rsid w:val="008C1057"/>
    <w:rsid w:val="008C58C0"/>
    <w:rsid w:val="008C71D0"/>
    <w:rsid w:val="008D12BD"/>
    <w:rsid w:val="008E1D8F"/>
    <w:rsid w:val="008E3992"/>
    <w:rsid w:val="008F7B86"/>
    <w:rsid w:val="009021F9"/>
    <w:rsid w:val="009147D9"/>
    <w:rsid w:val="00915633"/>
    <w:rsid w:val="00921173"/>
    <w:rsid w:val="00927D6A"/>
    <w:rsid w:val="00945868"/>
    <w:rsid w:val="00951C4B"/>
    <w:rsid w:val="0096418F"/>
    <w:rsid w:val="0097465F"/>
    <w:rsid w:val="00977626"/>
    <w:rsid w:val="00977A68"/>
    <w:rsid w:val="00982873"/>
    <w:rsid w:val="00985060"/>
    <w:rsid w:val="0098594B"/>
    <w:rsid w:val="009A4B42"/>
    <w:rsid w:val="009A679C"/>
    <w:rsid w:val="009B3110"/>
    <w:rsid w:val="009B463A"/>
    <w:rsid w:val="009B6F11"/>
    <w:rsid w:val="009C5D61"/>
    <w:rsid w:val="009E3C0B"/>
    <w:rsid w:val="00A21000"/>
    <w:rsid w:val="00A267F8"/>
    <w:rsid w:val="00A32BCD"/>
    <w:rsid w:val="00A41053"/>
    <w:rsid w:val="00A44AC7"/>
    <w:rsid w:val="00A478DA"/>
    <w:rsid w:val="00A71812"/>
    <w:rsid w:val="00A77921"/>
    <w:rsid w:val="00A82406"/>
    <w:rsid w:val="00A95000"/>
    <w:rsid w:val="00A96CDC"/>
    <w:rsid w:val="00A97B30"/>
    <w:rsid w:val="00AE42F2"/>
    <w:rsid w:val="00AE54BF"/>
    <w:rsid w:val="00AF0801"/>
    <w:rsid w:val="00B00A52"/>
    <w:rsid w:val="00B048F1"/>
    <w:rsid w:val="00B575FB"/>
    <w:rsid w:val="00B57CF0"/>
    <w:rsid w:val="00B601C5"/>
    <w:rsid w:val="00B6205F"/>
    <w:rsid w:val="00B86450"/>
    <w:rsid w:val="00BC5B49"/>
    <w:rsid w:val="00BD1219"/>
    <w:rsid w:val="00BD3344"/>
    <w:rsid w:val="00BE7012"/>
    <w:rsid w:val="00BF0BF9"/>
    <w:rsid w:val="00BF0D9F"/>
    <w:rsid w:val="00BF3AA8"/>
    <w:rsid w:val="00BF3FFF"/>
    <w:rsid w:val="00C00D2B"/>
    <w:rsid w:val="00C1095A"/>
    <w:rsid w:val="00C338A0"/>
    <w:rsid w:val="00C33E71"/>
    <w:rsid w:val="00C369FF"/>
    <w:rsid w:val="00C41261"/>
    <w:rsid w:val="00C42E2F"/>
    <w:rsid w:val="00C55D85"/>
    <w:rsid w:val="00C57993"/>
    <w:rsid w:val="00C80B46"/>
    <w:rsid w:val="00C83CA9"/>
    <w:rsid w:val="00C9032F"/>
    <w:rsid w:val="00CA1480"/>
    <w:rsid w:val="00CA2273"/>
    <w:rsid w:val="00CA7D10"/>
    <w:rsid w:val="00CB03B0"/>
    <w:rsid w:val="00CD50FD"/>
    <w:rsid w:val="00CD7BA1"/>
    <w:rsid w:val="00CE046D"/>
    <w:rsid w:val="00CF4AE8"/>
    <w:rsid w:val="00CF4CBC"/>
    <w:rsid w:val="00CF6848"/>
    <w:rsid w:val="00D025DA"/>
    <w:rsid w:val="00D16BBC"/>
    <w:rsid w:val="00D17EE7"/>
    <w:rsid w:val="00D24178"/>
    <w:rsid w:val="00D264DB"/>
    <w:rsid w:val="00D266D4"/>
    <w:rsid w:val="00D371F3"/>
    <w:rsid w:val="00D41DBC"/>
    <w:rsid w:val="00D47124"/>
    <w:rsid w:val="00D52942"/>
    <w:rsid w:val="00D5682E"/>
    <w:rsid w:val="00D60EEB"/>
    <w:rsid w:val="00D65309"/>
    <w:rsid w:val="00D74B86"/>
    <w:rsid w:val="00D80736"/>
    <w:rsid w:val="00D865FC"/>
    <w:rsid w:val="00D907F7"/>
    <w:rsid w:val="00D94F67"/>
    <w:rsid w:val="00DA3039"/>
    <w:rsid w:val="00DA349C"/>
    <w:rsid w:val="00DA3C38"/>
    <w:rsid w:val="00DB0742"/>
    <w:rsid w:val="00DB1635"/>
    <w:rsid w:val="00DB3C73"/>
    <w:rsid w:val="00DC2AE2"/>
    <w:rsid w:val="00DD0D4C"/>
    <w:rsid w:val="00DD5D7B"/>
    <w:rsid w:val="00DD5F82"/>
    <w:rsid w:val="00DD6228"/>
    <w:rsid w:val="00DD6FC3"/>
    <w:rsid w:val="00DE43EE"/>
    <w:rsid w:val="00DF2FAD"/>
    <w:rsid w:val="00DF6F1B"/>
    <w:rsid w:val="00E0042F"/>
    <w:rsid w:val="00E06E76"/>
    <w:rsid w:val="00E25077"/>
    <w:rsid w:val="00E31A72"/>
    <w:rsid w:val="00E50137"/>
    <w:rsid w:val="00E532FB"/>
    <w:rsid w:val="00E61FA3"/>
    <w:rsid w:val="00E62868"/>
    <w:rsid w:val="00E67CDA"/>
    <w:rsid w:val="00E76BE2"/>
    <w:rsid w:val="00E8212E"/>
    <w:rsid w:val="00E8293E"/>
    <w:rsid w:val="00E839D7"/>
    <w:rsid w:val="00E844CE"/>
    <w:rsid w:val="00ED68A6"/>
    <w:rsid w:val="00ED6E05"/>
    <w:rsid w:val="00EE4ADF"/>
    <w:rsid w:val="00EF45F5"/>
    <w:rsid w:val="00EF69EC"/>
    <w:rsid w:val="00F00B66"/>
    <w:rsid w:val="00F0136B"/>
    <w:rsid w:val="00F03B21"/>
    <w:rsid w:val="00F1305B"/>
    <w:rsid w:val="00F160F1"/>
    <w:rsid w:val="00F17DC8"/>
    <w:rsid w:val="00F238A9"/>
    <w:rsid w:val="00F316AD"/>
    <w:rsid w:val="00F346CA"/>
    <w:rsid w:val="00F40269"/>
    <w:rsid w:val="00F4501B"/>
    <w:rsid w:val="00F50300"/>
    <w:rsid w:val="00F54204"/>
    <w:rsid w:val="00F54905"/>
    <w:rsid w:val="00F6602C"/>
    <w:rsid w:val="00F67699"/>
    <w:rsid w:val="00F74B8A"/>
    <w:rsid w:val="00F9299A"/>
    <w:rsid w:val="00FA4BB1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E283E"/>
  <w15:chartTrackingRefBased/>
  <w15:docId w15:val="{E2019C59-100E-4496-B489-B2580D46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575BB8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athurapalanimuthu-crypto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u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CFA54DDF704D33A018E6630EE9F7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31AC2-BAD0-4ECD-A97E-991CC2A8A454}"/>
      </w:docPartPr>
      <w:docPartBody>
        <w:p w:rsidR="006D6621" w:rsidRDefault="00CB18AF" w:rsidP="00CB18AF">
          <w:pPr>
            <w:pStyle w:val="0ECFA54DDF704D33A018E6630EE9F78B"/>
          </w:pPr>
          <w:r>
            <w:t>Objective</w:t>
          </w:r>
        </w:p>
      </w:docPartBody>
    </w:docPart>
    <w:docPart>
      <w:docPartPr>
        <w:name w:val="C7921C5785F940D0A55B84AF13001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9F705-6AD3-4A74-B2AC-9B8D03D1F6EB}"/>
      </w:docPartPr>
      <w:docPartBody>
        <w:p w:rsidR="006D6621" w:rsidRDefault="00CB18AF" w:rsidP="00CB18AF">
          <w:pPr>
            <w:pStyle w:val="C7921C5785F940D0A55B84AF13001404"/>
          </w:pPr>
          <w:r>
            <w:rPr>
              <w:noProof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49"/>
    <w:rsid w:val="004C7538"/>
    <w:rsid w:val="006D6621"/>
    <w:rsid w:val="0081778A"/>
    <w:rsid w:val="00933486"/>
    <w:rsid w:val="00977626"/>
    <w:rsid w:val="00C13BD5"/>
    <w:rsid w:val="00CB18AF"/>
    <w:rsid w:val="00CD08E4"/>
    <w:rsid w:val="00E25077"/>
    <w:rsid w:val="00E27849"/>
    <w:rsid w:val="00E31A72"/>
    <w:rsid w:val="00FA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77206D" w:themeColor="accent5" w:themeShade="BF"/>
    </w:rPr>
  </w:style>
  <w:style w:type="paragraph" w:customStyle="1" w:styleId="0ECFA54DDF704D33A018E6630EE9F78B">
    <w:name w:val="0ECFA54DDF704D33A018E6630EE9F78B"/>
    <w:rsid w:val="00CB18AF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7921C5785F940D0A55B84AF13001404">
    <w:name w:val="C7921C5785F940D0A55B84AF13001404"/>
    <w:rsid w:val="00CB18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209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</dc:creator>
  <cp:keywords/>
  <dc:description/>
  <cp:lastModifiedBy>Mathura Palanimuthu</cp:lastModifiedBy>
  <cp:revision>73</cp:revision>
  <cp:lastPrinted>2026-05-09T08:42:00Z</cp:lastPrinted>
  <dcterms:created xsi:type="dcterms:W3CDTF">2026-05-02T14:39:00Z</dcterms:created>
  <dcterms:modified xsi:type="dcterms:W3CDTF">2026-05-09T09:12:00Z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